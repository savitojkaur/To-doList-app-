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  <w:gridCol w:w="10080"/>
      </w:tblGrid>
      <w:tr w:rsidR="009D4556" w:rsidRPr="0092125E" w14:paraId="5418D5C3" w14:textId="3225C593" w:rsidTr="005E0692">
        <w:trPr>
          <w:trHeight w:val="1018"/>
        </w:trPr>
        <w:tc>
          <w:tcPr>
            <w:tcW w:w="10080" w:type="dxa"/>
            <w:gridSpan w:val="3"/>
            <w:vAlign w:val="center"/>
          </w:tcPr>
          <w:p w14:paraId="5DEC7A33" w14:textId="524498FC" w:rsidR="009D4556" w:rsidRPr="005854DB" w:rsidRDefault="002C4593" w:rsidP="009D4556">
            <w:pPr>
              <w:pStyle w:val="Title"/>
            </w:pPr>
            <w:bookmarkStart w:id="0" w:name="_Toc800529"/>
            <w:r>
              <w:t xml:space="preserve">    </w:t>
            </w:r>
            <w:sdt>
              <w:sdtPr>
                <w:alias w:val="Title"/>
                <w:tag w:val=""/>
                <w:id w:val="2016188051"/>
                <w:placeholder>
                  <w:docPart w:val="D378C1C74BD346239ECC7B0F54AC2041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>
                  <w:t>PROPOSAL</w:t>
                </w:r>
              </w:sdtContent>
            </w:sdt>
          </w:p>
        </w:tc>
        <w:tc>
          <w:tcPr>
            <w:tcW w:w="10080" w:type="dxa"/>
          </w:tcPr>
          <w:p w14:paraId="6E19583D" w14:textId="77777777" w:rsidR="009D4556" w:rsidRDefault="009D4556" w:rsidP="005854DB">
            <w:pPr>
              <w:pStyle w:val="Title"/>
            </w:pPr>
          </w:p>
        </w:tc>
      </w:tr>
      <w:tr w:rsidR="009D4556" w:rsidRPr="0092125E" w14:paraId="2C68D002" w14:textId="5D5B1312" w:rsidTr="00981C3F">
        <w:trPr>
          <w:trHeight w:val="80"/>
        </w:trPr>
        <w:tc>
          <w:tcPr>
            <w:tcW w:w="1552" w:type="dxa"/>
            <w:shd w:val="clear" w:color="auto" w:fill="auto"/>
          </w:tcPr>
          <w:p w14:paraId="57CD6E82" w14:textId="77777777" w:rsidR="009D4556" w:rsidRPr="0092125E" w:rsidRDefault="009D4556" w:rsidP="009D4556">
            <w:pPr>
              <w:spacing w:before="0" w:after="0"/>
              <w:jc w:val="center"/>
              <w:rPr>
                <w:sz w:val="10"/>
                <w:szCs w:val="10"/>
              </w:rPr>
            </w:pPr>
          </w:p>
        </w:tc>
        <w:tc>
          <w:tcPr>
            <w:tcW w:w="7374" w:type="dxa"/>
            <w:shd w:val="clear" w:color="auto" w:fill="F0CDA1" w:themeFill="accent1"/>
            <w:vAlign w:val="center"/>
          </w:tcPr>
          <w:p w14:paraId="7F1554CE" w14:textId="77777777" w:rsidR="009D4556" w:rsidRPr="0092125E" w:rsidRDefault="009D4556" w:rsidP="009D4556">
            <w:pPr>
              <w:spacing w:before="0" w:after="0"/>
              <w:jc w:val="center"/>
              <w:rPr>
                <w:sz w:val="10"/>
                <w:szCs w:val="10"/>
              </w:rPr>
            </w:pPr>
          </w:p>
        </w:tc>
        <w:tc>
          <w:tcPr>
            <w:tcW w:w="1154" w:type="dxa"/>
            <w:shd w:val="clear" w:color="auto" w:fill="auto"/>
          </w:tcPr>
          <w:p w14:paraId="70634C08" w14:textId="77777777" w:rsidR="009D4556" w:rsidRPr="0092125E" w:rsidRDefault="009D4556" w:rsidP="009D4556">
            <w:pPr>
              <w:spacing w:before="0" w:after="0"/>
              <w:jc w:val="center"/>
              <w:rPr>
                <w:sz w:val="10"/>
                <w:szCs w:val="10"/>
              </w:rPr>
            </w:pPr>
          </w:p>
        </w:tc>
        <w:tc>
          <w:tcPr>
            <w:tcW w:w="10080" w:type="dxa"/>
          </w:tcPr>
          <w:p w14:paraId="09F77D92" w14:textId="77777777" w:rsidR="009D4556" w:rsidRPr="0092125E" w:rsidRDefault="009D4556" w:rsidP="00701A6B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D4556" w14:paraId="523AAC6B" w14:textId="76991052" w:rsidTr="009D4556">
        <w:trPr>
          <w:trHeight w:val="1332"/>
        </w:trPr>
        <w:tc>
          <w:tcPr>
            <w:tcW w:w="10080" w:type="dxa"/>
            <w:gridSpan w:val="3"/>
            <w:shd w:val="clear" w:color="auto" w:fill="auto"/>
          </w:tcPr>
          <w:sdt>
            <w:sdtPr>
              <w:rPr>
                <w:sz w:val="42"/>
                <w:szCs w:val="42"/>
              </w:rPr>
              <w:alias w:val="Subtitle"/>
              <w:tag w:val=""/>
              <w:id w:val="1073854703"/>
              <w:placeholder>
                <w:docPart w:val="CA1EDFDBEA4E49ABA4CFE78F62C6FA6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4C00B55E" w14:textId="5FD55C15" w:rsidR="009D4556" w:rsidRPr="005854DB" w:rsidRDefault="0012492E" w:rsidP="009D4556">
                <w:pPr>
                  <w:pStyle w:val="Subtitle"/>
                </w:pPr>
                <w:r>
                  <w:rPr>
                    <w:sz w:val="42"/>
                    <w:szCs w:val="42"/>
                  </w:rPr>
                  <w:t>To-Do List Application</w:t>
                </w:r>
              </w:p>
            </w:sdtContent>
          </w:sdt>
        </w:tc>
        <w:tc>
          <w:tcPr>
            <w:tcW w:w="10080" w:type="dxa"/>
          </w:tcPr>
          <w:p w14:paraId="69140229" w14:textId="193C676C" w:rsidR="009D4556" w:rsidRDefault="008065A8" w:rsidP="005854DB">
            <w:pPr>
              <w:pStyle w:val="Subtitle"/>
            </w:pPr>
            <w:r>
              <w:t xml:space="preserve"> </w:t>
            </w:r>
          </w:p>
        </w:tc>
      </w:tr>
    </w:tbl>
    <w:bookmarkEnd w:id="0"/>
    <w:p w14:paraId="379DA5E3" w14:textId="2EAB98DD" w:rsidR="00DE59BC" w:rsidRPr="005E0692" w:rsidRDefault="00432E23" w:rsidP="0035271B">
      <w:pPr>
        <w:pStyle w:val="Heading1"/>
        <w:jc w:val="both"/>
        <w:rPr>
          <w:rFonts w:ascii="Segoe UI" w:hAnsi="Segoe UI" w:cs="Segoe UI"/>
          <w:szCs w:val="36"/>
        </w:rPr>
      </w:pPr>
      <w:r w:rsidRPr="005E0692">
        <w:rPr>
          <w:rFonts w:ascii="Segoe UI" w:hAnsi="Segoe UI" w:cs="Segoe UI"/>
          <w:szCs w:val="36"/>
        </w:rPr>
        <w:t xml:space="preserve">Team </w:t>
      </w:r>
      <w:r w:rsidR="0041650B">
        <w:rPr>
          <w:rFonts w:ascii="Segoe UI" w:hAnsi="Segoe UI" w:cs="Segoe UI"/>
          <w:szCs w:val="36"/>
        </w:rPr>
        <w:t>m</w:t>
      </w:r>
      <w:r w:rsidRPr="005E0692">
        <w:rPr>
          <w:rFonts w:ascii="Segoe UI" w:hAnsi="Segoe UI" w:cs="Segoe UI"/>
          <w:szCs w:val="36"/>
        </w:rPr>
        <w:t>embers</w:t>
      </w:r>
    </w:p>
    <w:p w14:paraId="164390B0" w14:textId="185522D3" w:rsidR="00DE59BC" w:rsidRPr="005E0692" w:rsidRDefault="00DE59BC" w:rsidP="0035271B">
      <w:pPr>
        <w:jc w:val="both"/>
        <w:rPr>
          <w:color w:val="auto"/>
          <w:sz w:val="28"/>
          <w:szCs w:val="28"/>
        </w:rPr>
      </w:pPr>
      <w:r w:rsidRPr="005E0692">
        <w:rPr>
          <w:color w:val="auto"/>
          <w:sz w:val="28"/>
          <w:szCs w:val="28"/>
        </w:rPr>
        <w:t>1.</w:t>
      </w:r>
      <w:r w:rsidR="005E0692">
        <w:rPr>
          <w:color w:val="auto"/>
          <w:sz w:val="28"/>
          <w:szCs w:val="28"/>
        </w:rPr>
        <w:t xml:space="preserve"> </w:t>
      </w:r>
      <w:r w:rsidRPr="005E0692">
        <w:rPr>
          <w:color w:val="auto"/>
          <w:sz w:val="28"/>
          <w:szCs w:val="28"/>
        </w:rPr>
        <w:t>Savitoj</w:t>
      </w:r>
      <w:r w:rsidR="00432E23" w:rsidRPr="005E0692">
        <w:rPr>
          <w:color w:val="auto"/>
          <w:sz w:val="28"/>
          <w:szCs w:val="28"/>
        </w:rPr>
        <w:t xml:space="preserve"> Kaur Thind</w:t>
      </w:r>
    </w:p>
    <w:p w14:paraId="1246D81E" w14:textId="06221271" w:rsidR="00432E23" w:rsidRPr="005E0692" w:rsidRDefault="00432E23" w:rsidP="0035271B">
      <w:pPr>
        <w:jc w:val="both"/>
        <w:rPr>
          <w:color w:val="auto"/>
          <w:sz w:val="28"/>
          <w:szCs w:val="28"/>
        </w:rPr>
      </w:pPr>
    </w:p>
    <w:p w14:paraId="2FF55379" w14:textId="7D64EF9D" w:rsidR="00BD0C60" w:rsidRDefault="006C5D04" w:rsidP="0035271B">
      <w:pPr>
        <w:pStyle w:val="Heading1"/>
        <w:jc w:val="both"/>
        <w:rPr>
          <w:rFonts w:ascii="Segoe UI" w:hAnsi="Segoe UI" w:cs="Segoe UI"/>
          <w:szCs w:val="36"/>
        </w:rPr>
      </w:pPr>
      <w:r w:rsidRPr="005E0692">
        <w:rPr>
          <w:rFonts w:ascii="Segoe UI" w:hAnsi="Segoe UI" w:cs="Segoe UI"/>
          <w:szCs w:val="36"/>
        </w:rPr>
        <w:t xml:space="preserve">Project </w:t>
      </w:r>
      <w:r w:rsidR="0041650B">
        <w:rPr>
          <w:rFonts w:ascii="Segoe UI" w:hAnsi="Segoe UI" w:cs="Segoe UI"/>
          <w:szCs w:val="36"/>
        </w:rPr>
        <w:t>d</w:t>
      </w:r>
      <w:r w:rsidRPr="005E0692">
        <w:rPr>
          <w:rFonts w:ascii="Segoe UI" w:hAnsi="Segoe UI" w:cs="Segoe UI"/>
          <w:szCs w:val="36"/>
        </w:rPr>
        <w:t>escription</w:t>
      </w:r>
    </w:p>
    <w:p w14:paraId="24496507" w14:textId="12CCEEF6" w:rsidR="00736F48" w:rsidRDefault="00736F48" w:rsidP="00736F48">
      <w:r>
        <w:t>As we know, everyone has hectic schedule. There are lots of things we need to do in our daily life but sometimes we forgot to do important things, so I will create the To-do List Application.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3201B" w:rsidRPr="005A3886" w14:paraId="306DA5E0" w14:textId="77777777" w:rsidTr="008856BE">
        <w:trPr>
          <w:trHeight w:val="297"/>
        </w:trPr>
        <w:sdt>
          <w:sdtPr>
            <w:rPr>
              <w:rFonts w:cstheme="minorHAnsi"/>
              <w:sz w:val="28"/>
              <w:szCs w:val="28"/>
            </w:r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51D1C50" w14:textId="77777777" w:rsidR="00A3201B" w:rsidRPr="00981C3F" w:rsidRDefault="00A3201B" w:rsidP="008856BE">
                <w:pPr>
                  <w:pStyle w:val="Checkbox"/>
                  <w:jc w:val="both"/>
                  <w:rPr>
                    <w:rFonts w:cstheme="minorHAnsi"/>
                    <w:sz w:val="28"/>
                    <w:szCs w:val="28"/>
                  </w:rPr>
                </w:pPr>
                <w:r w:rsidRPr="00981C3F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8D3DE44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User Stories:</w:t>
            </w:r>
          </w:p>
          <w:p w14:paraId="130288D5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1.As a user, I want to have a Registration page.</w:t>
            </w:r>
          </w:p>
          <w:p w14:paraId="63481AB5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2.As a user, I want to have a Login page.</w:t>
            </w:r>
          </w:p>
          <w:p w14:paraId="60358EF5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3.As a user, I want the welcome page in this application.</w:t>
            </w:r>
          </w:p>
          <w:p w14:paraId="01BA3ADA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4.As a user, I want to check weather so that I can set my daily tasks according to the weather.</w:t>
            </w:r>
          </w:p>
          <w:p w14:paraId="60707B9C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4.As a user, I want to add daily tasks and I will get notification if I miss any task.</w:t>
            </w:r>
          </w:p>
          <w:p w14:paraId="5642F547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5.As a user, I want to perform the CRUD operations on the tasks that adds in the to-do list.</w:t>
            </w:r>
          </w:p>
          <w:p w14:paraId="61C87AF5" w14:textId="77777777" w:rsidR="00A3201B" w:rsidRPr="00A3201B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Cs w:val="24"/>
              </w:rPr>
            </w:pPr>
            <w:r w:rsidRPr="00A3201B">
              <w:rPr>
                <w:rFonts w:cstheme="minorHAnsi"/>
                <w:color w:val="000000"/>
                <w:szCs w:val="24"/>
              </w:rPr>
              <w:t>6.As a user, I want to logout from the application so that I can keep my tasks secure and private so that no one see that list except me.</w:t>
            </w:r>
          </w:p>
          <w:p w14:paraId="632204DC" w14:textId="77777777" w:rsidR="00A3201B" w:rsidRPr="0012492E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64B2C1" w:themeColor="background2"/>
                <w:sz w:val="32"/>
                <w:szCs w:val="32"/>
              </w:rPr>
            </w:pPr>
          </w:p>
          <w:p w14:paraId="2B214F6E" w14:textId="77777777" w:rsidR="00A3201B" w:rsidRPr="00227A30" w:rsidRDefault="00A3201B" w:rsidP="008856BE">
            <w:pPr>
              <w:pStyle w:val="ListNumber"/>
              <w:numPr>
                <w:ilvl w:val="0"/>
                <w:numId w:val="0"/>
              </w:numPr>
              <w:ind w:left="360" w:hanging="360"/>
              <w:jc w:val="both"/>
              <w:rPr>
                <w:rFonts w:cstheme="minorHAnsi"/>
                <w:color w:val="000000"/>
                <w:sz w:val="28"/>
                <w:szCs w:val="28"/>
              </w:rPr>
            </w:pPr>
          </w:p>
          <w:p w14:paraId="37F0EAD4" w14:textId="77777777" w:rsidR="00A3201B" w:rsidRPr="005A3886" w:rsidRDefault="00A3201B" w:rsidP="008856BE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</w:tbl>
    <w:p w14:paraId="5AF81215" w14:textId="77777777" w:rsidR="00A3201B" w:rsidRDefault="00A3201B" w:rsidP="00736F48"/>
    <w:p w14:paraId="7443468C" w14:textId="53F663D1" w:rsidR="00A3201B" w:rsidRDefault="00A3201B" w:rsidP="00736F48"/>
    <w:p w14:paraId="2E60259D" w14:textId="77777777" w:rsidR="00A3201B" w:rsidRPr="00736F48" w:rsidRDefault="00A3201B" w:rsidP="00736F48"/>
    <w:p w14:paraId="61BDF978" w14:textId="194A9BA4" w:rsidR="00685B4E" w:rsidRDefault="00A3201B" w:rsidP="0035271B">
      <w:pPr>
        <w:pStyle w:val="Heading1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Features:</w:t>
      </w:r>
    </w:p>
    <w:p w14:paraId="5E41A75C" w14:textId="3E8D6E7E" w:rsidR="00A3201B" w:rsidRDefault="00A3201B" w:rsidP="00A3201B">
      <w:r>
        <w:t>1.Login and Registration page.</w:t>
      </w:r>
    </w:p>
    <w:p w14:paraId="05A49E77" w14:textId="52D49EF4" w:rsidR="00A3201B" w:rsidRDefault="00A3201B" w:rsidP="00A3201B">
      <w:r>
        <w:t>2.Weather checking Option.</w:t>
      </w:r>
    </w:p>
    <w:p w14:paraId="41E2E5E9" w14:textId="0AA60042" w:rsidR="00A3201B" w:rsidRDefault="00A3201B" w:rsidP="00A3201B">
      <w:r>
        <w:t>3.Add Button to add task.</w:t>
      </w:r>
    </w:p>
    <w:p w14:paraId="2754D1D5" w14:textId="0792C44D" w:rsidR="00A3201B" w:rsidRDefault="00A3201B" w:rsidP="00A3201B">
      <w:r>
        <w:t>4.CRUD operations.</w:t>
      </w:r>
    </w:p>
    <w:p w14:paraId="24816BD5" w14:textId="79D6D527" w:rsidR="00A3201B" w:rsidRDefault="00A3201B" w:rsidP="00A3201B">
      <w:r>
        <w:t>5.Notifications</w:t>
      </w:r>
      <w:r w:rsidR="00D95B77">
        <w:t xml:space="preserve"> alert.</w:t>
      </w:r>
    </w:p>
    <w:p w14:paraId="6A62A4EF" w14:textId="77777777" w:rsidR="00A3201B" w:rsidRPr="00A3201B" w:rsidRDefault="00A3201B" w:rsidP="00A3201B"/>
    <w:p w14:paraId="0A1B23F1" w14:textId="43DBF709" w:rsidR="00685B4E" w:rsidRPr="00221319" w:rsidRDefault="00BE303E" w:rsidP="009355C2">
      <w:pPr>
        <w:pStyle w:val="Heading1"/>
        <w:rPr>
          <w:rFonts w:ascii="Segoe UI" w:hAnsi="Segoe UI" w:cs="Segoe UI"/>
        </w:rPr>
      </w:pPr>
      <w:r w:rsidRPr="00221319">
        <w:rPr>
          <w:rFonts w:ascii="Segoe UI" w:hAnsi="Segoe UI" w:cs="Segoe UI"/>
        </w:rPr>
        <w:t>Technology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075C6395" w14:textId="77777777" w:rsidTr="5A175600">
        <w:trPr>
          <w:trHeight w:val="297"/>
        </w:trPr>
        <w:sdt>
          <w:sdtPr>
            <w:id w:val="-13244163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E3E9597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F89688A" w14:textId="385EC56E" w:rsidR="0012492E" w:rsidRPr="00A3201B" w:rsidRDefault="0012492E" w:rsidP="00221319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 w:themeColor="text1"/>
                <w:szCs w:val="24"/>
              </w:rPr>
            </w:pPr>
            <w:r w:rsidRPr="00A3201B">
              <w:rPr>
                <w:rFonts w:cstheme="minorHAnsi"/>
                <w:color w:val="000000" w:themeColor="text1"/>
                <w:szCs w:val="24"/>
              </w:rPr>
              <w:t xml:space="preserve">I </w:t>
            </w:r>
            <w:r w:rsidR="00BE303E" w:rsidRPr="00A3201B">
              <w:rPr>
                <w:rFonts w:cstheme="minorHAnsi"/>
                <w:color w:val="000000" w:themeColor="text1"/>
                <w:szCs w:val="24"/>
              </w:rPr>
              <w:t>will</w:t>
            </w:r>
            <w:r w:rsidRPr="00A3201B">
              <w:rPr>
                <w:rFonts w:cstheme="minorHAnsi"/>
                <w:color w:val="000000" w:themeColor="text1"/>
                <w:szCs w:val="24"/>
              </w:rPr>
              <w:t xml:space="preserve"> use Android studio, Java</w:t>
            </w:r>
            <w:r w:rsidR="00E02238" w:rsidRPr="00A3201B">
              <w:rPr>
                <w:rFonts w:cstheme="minorHAnsi"/>
                <w:color w:val="000000" w:themeColor="text1"/>
                <w:szCs w:val="24"/>
              </w:rPr>
              <w:t xml:space="preserve"> </w:t>
            </w:r>
            <w:r w:rsidRPr="00A3201B">
              <w:rPr>
                <w:rFonts w:cstheme="minorHAnsi"/>
                <w:color w:val="000000" w:themeColor="text1"/>
                <w:szCs w:val="24"/>
              </w:rPr>
              <w:t xml:space="preserve">and any platform like firebase or SQLite for database </w:t>
            </w:r>
            <w:r w:rsidR="00E02238" w:rsidRPr="00A3201B">
              <w:rPr>
                <w:rFonts w:cstheme="minorHAnsi"/>
                <w:color w:val="000000" w:themeColor="text1"/>
                <w:szCs w:val="24"/>
              </w:rPr>
              <w:t xml:space="preserve">as required to make the application compatible </w:t>
            </w:r>
            <w:r w:rsidR="00524D93" w:rsidRPr="00A3201B">
              <w:rPr>
                <w:rFonts w:cstheme="minorHAnsi"/>
                <w:color w:val="000000" w:themeColor="text1"/>
                <w:szCs w:val="24"/>
              </w:rPr>
              <w:t>for</w:t>
            </w:r>
            <w:r w:rsidR="00E02238" w:rsidRPr="00A3201B">
              <w:rPr>
                <w:rFonts w:cstheme="minorHAnsi"/>
                <w:color w:val="000000" w:themeColor="text1"/>
                <w:szCs w:val="24"/>
              </w:rPr>
              <w:t xml:space="preserve"> both IOS and Android Operating System</w:t>
            </w:r>
            <w:r w:rsidR="00D64A94" w:rsidRPr="00A3201B">
              <w:rPr>
                <w:rFonts w:cstheme="minorHAnsi"/>
                <w:color w:val="000000" w:themeColor="text1"/>
                <w:szCs w:val="24"/>
              </w:rPr>
              <w:t xml:space="preserve"> and API call for weather.</w:t>
            </w:r>
          </w:p>
          <w:p w14:paraId="51FD8ECE" w14:textId="419731AF" w:rsidR="00D64A94" w:rsidRPr="00221319" w:rsidRDefault="00D64A94" w:rsidP="00221319">
            <w:pPr>
              <w:pStyle w:val="ListNumber"/>
              <w:numPr>
                <w:ilvl w:val="0"/>
                <w:numId w:val="0"/>
              </w:numPr>
              <w:jc w:val="both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lastRenderedPageBreak/>
              <w:t xml:space="preserve"> </w:t>
            </w:r>
            <w:r>
              <w:rPr>
                <w:rFonts w:cstheme="minorHAnsi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7348F4AF" wp14:editId="01AF8233">
                  <wp:extent cx="5962650" cy="7206615"/>
                  <wp:effectExtent l="0" t="0" r="0" b="0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720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7BB6B" w14:textId="57998FB3" w:rsidR="00685B4E" w:rsidRPr="005A3886" w:rsidRDefault="00F35DC9" w:rsidP="006F38DB">
      <w:pPr>
        <w:pStyle w:val="Heading1"/>
        <w:rPr>
          <w:rFonts w:ascii="Segoe UI" w:hAnsi="Segoe UI" w:cs="Segoe UI"/>
        </w:rPr>
      </w:pPr>
      <w:r w:rsidRPr="005A3886">
        <w:rPr>
          <w:rFonts w:ascii="Segoe UI" w:hAnsi="Segoe UI" w:cs="Segoe UI"/>
        </w:rPr>
        <w:lastRenderedPageBreak/>
        <w:t>Git</w:t>
      </w:r>
      <w:r w:rsidR="00660772" w:rsidRPr="005A3886">
        <w:rPr>
          <w:rFonts w:ascii="Segoe UI" w:hAnsi="Segoe UI" w:cs="Segoe UI"/>
        </w:rPr>
        <w:t>H</w:t>
      </w:r>
      <w:r w:rsidRPr="005A3886">
        <w:rPr>
          <w:rFonts w:ascii="Segoe UI" w:hAnsi="Segoe UI" w:cs="Segoe UI"/>
        </w:rPr>
        <w:t>ub Repository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225712DB" w14:textId="77777777" w:rsidTr="00701A6B">
        <w:trPr>
          <w:trHeight w:val="297"/>
        </w:trPr>
        <w:sdt>
          <w:sdtPr>
            <w:rPr>
              <w:rFonts w:cstheme="minorHAnsi"/>
              <w:sz w:val="28"/>
              <w:szCs w:val="28"/>
            </w:rPr>
            <w:id w:val="-14813121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95DB8FC" w14:textId="77777777" w:rsidR="00A67285" w:rsidRPr="00305490" w:rsidRDefault="00A67285" w:rsidP="00305490">
                <w:pPr>
                  <w:pStyle w:val="Checkbox"/>
                  <w:jc w:val="both"/>
                  <w:rPr>
                    <w:rFonts w:cstheme="minorHAnsi"/>
                    <w:sz w:val="28"/>
                    <w:szCs w:val="28"/>
                  </w:rPr>
                </w:pPr>
                <w:r w:rsidRPr="00305490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358A81D" w14:textId="369857A1" w:rsidR="00305490" w:rsidRDefault="00F35DC9" w:rsidP="009F6539">
            <w:pPr>
              <w:pStyle w:val="ListNumber"/>
              <w:numPr>
                <w:ilvl w:val="0"/>
                <w:numId w:val="0"/>
              </w:numPr>
              <w:ind w:hanging="3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305490">
              <w:rPr>
                <w:rFonts w:cstheme="minorHAnsi"/>
                <w:color w:val="000000" w:themeColor="text1"/>
                <w:sz w:val="28"/>
                <w:szCs w:val="28"/>
              </w:rPr>
              <w:t>Git</w:t>
            </w:r>
            <w:r w:rsidR="00660772" w:rsidRPr="00305490">
              <w:rPr>
                <w:rFonts w:cstheme="minorHAnsi"/>
                <w:color w:val="000000" w:themeColor="text1"/>
                <w:sz w:val="28"/>
                <w:szCs w:val="28"/>
              </w:rPr>
              <w:t>H</w:t>
            </w:r>
            <w:r w:rsidRPr="00305490">
              <w:rPr>
                <w:rFonts w:cstheme="minorHAnsi"/>
                <w:color w:val="000000" w:themeColor="text1"/>
                <w:sz w:val="28"/>
                <w:szCs w:val="28"/>
              </w:rPr>
              <w:t xml:space="preserve">ub will be used to collaborate for coding. </w:t>
            </w:r>
            <w:r w:rsidR="00660772" w:rsidRPr="00305490">
              <w:rPr>
                <w:rFonts w:cstheme="minorHAnsi"/>
                <w:color w:val="000000" w:themeColor="text1"/>
                <w:sz w:val="28"/>
                <w:szCs w:val="28"/>
              </w:rPr>
              <w:t xml:space="preserve">The link to GitHub repository </w:t>
            </w:r>
            <w:r w:rsidR="00B071E0" w:rsidRPr="00305490">
              <w:rPr>
                <w:rFonts w:cstheme="minorHAnsi"/>
                <w:color w:val="000000" w:themeColor="text1"/>
                <w:sz w:val="28"/>
                <w:szCs w:val="28"/>
              </w:rPr>
              <w:t>is:</w:t>
            </w:r>
            <w:r w:rsidR="00B071E0">
              <w:rPr>
                <w:rFonts w:cstheme="minorHAnsi"/>
                <w:color w:val="000000" w:themeColor="text1"/>
                <w:sz w:val="28"/>
                <w:szCs w:val="28"/>
              </w:rPr>
              <w:t xml:space="preserve"> - </w:t>
            </w:r>
            <w:hyperlink r:id="rId12" w:history="1">
              <w:r w:rsidR="00B071E0" w:rsidRPr="00357664">
                <w:rPr>
                  <w:rStyle w:val="Hyperlink"/>
                  <w:rFonts w:cstheme="minorHAnsi"/>
                  <w:sz w:val="28"/>
                  <w:szCs w:val="28"/>
                </w:rPr>
                <w:t>https://github.com/savitojkaur/To-</w:t>
              </w:r>
              <w:r w:rsidR="00B071E0" w:rsidRPr="00357664">
                <w:rPr>
                  <w:rStyle w:val="Hyperlink"/>
                  <w:rFonts w:cstheme="minorHAnsi"/>
                  <w:sz w:val="28"/>
                  <w:szCs w:val="28"/>
                </w:rPr>
                <w:t>d</w:t>
              </w:r>
              <w:r w:rsidR="00B071E0" w:rsidRPr="00357664">
                <w:rPr>
                  <w:rStyle w:val="Hyperlink"/>
                  <w:rFonts w:cstheme="minorHAnsi"/>
                  <w:sz w:val="28"/>
                  <w:szCs w:val="28"/>
                </w:rPr>
                <w:t>oList-app-.git</w:t>
              </w:r>
            </w:hyperlink>
          </w:p>
          <w:p w14:paraId="4503487E" w14:textId="77777777" w:rsidR="00B071E0" w:rsidRDefault="00B071E0" w:rsidP="009F6539">
            <w:pPr>
              <w:pStyle w:val="ListNumber"/>
              <w:numPr>
                <w:ilvl w:val="0"/>
                <w:numId w:val="0"/>
              </w:numPr>
              <w:ind w:hanging="3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14:paraId="7B8E6F77" w14:textId="7F7AB052" w:rsidR="00B071E0" w:rsidRPr="00305490" w:rsidRDefault="00B071E0" w:rsidP="009F6539">
            <w:pPr>
              <w:pStyle w:val="ListNumber"/>
              <w:numPr>
                <w:ilvl w:val="0"/>
                <w:numId w:val="0"/>
              </w:numPr>
              <w:ind w:hanging="3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GitHub CLI: </w:t>
            </w:r>
            <w:r w:rsidRPr="00B071E0">
              <w:rPr>
                <w:rFonts w:cstheme="minorHAnsi"/>
                <w:color w:val="000000" w:themeColor="text1"/>
                <w:sz w:val="28"/>
                <w:szCs w:val="28"/>
              </w:rPr>
              <w:t>gh repo clone savitojkaur/To-doList-app-</w:t>
            </w:r>
          </w:p>
        </w:tc>
      </w:tr>
      <w:tr w:rsidR="00A67285" w14:paraId="5960ED43" w14:textId="77777777" w:rsidTr="00701A6B">
        <w:sdt>
          <w:sdtPr>
            <w:rPr>
              <w:rFonts w:cstheme="minorHAnsi"/>
              <w:sz w:val="28"/>
              <w:szCs w:val="28"/>
            </w:rPr>
            <w:id w:val="5939825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17B2152" w14:textId="77777777" w:rsidR="00A67285" w:rsidRPr="00305490" w:rsidRDefault="00A67285" w:rsidP="00305490">
                <w:pPr>
                  <w:pStyle w:val="Checkbox"/>
                  <w:jc w:val="both"/>
                  <w:rPr>
                    <w:rFonts w:cstheme="minorHAnsi"/>
                    <w:sz w:val="28"/>
                    <w:szCs w:val="28"/>
                  </w:rPr>
                </w:pPr>
                <w:r w:rsidRPr="00305490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F5F683B" w14:textId="77777777" w:rsidR="00A67285" w:rsidRPr="00305490" w:rsidRDefault="00660772" w:rsidP="009F6539">
            <w:pPr>
              <w:pStyle w:val="ListNumber"/>
              <w:numPr>
                <w:ilvl w:val="0"/>
                <w:numId w:val="0"/>
              </w:numPr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305490">
              <w:rPr>
                <w:rFonts w:cstheme="minorHAnsi"/>
                <w:color w:val="000000" w:themeColor="text1"/>
                <w:sz w:val="28"/>
                <w:szCs w:val="28"/>
              </w:rPr>
              <w:t>GitHub usernames of the team members are:</w:t>
            </w:r>
          </w:p>
          <w:p w14:paraId="524D2878" w14:textId="0BE65F3E" w:rsidR="00660772" w:rsidRPr="00305490" w:rsidRDefault="00660772" w:rsidP="009F6539">
            <w:pPr>
              <w:pStyle w:val="ListNumber"/>
              <w:numPr>
                <w:ilvl w:val="0"/>
                <w:numId w:val="0"/>
              </w:numPr>
              <w:ind w:hanging="3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305490">
              <w:rPr>
                <w:rFonts w:cstheme="minorHAnsi"/>
                <w:color w:val="64B2C1" w:themeColor="background2"/>
                <w:sz w:val="28"/>
                <w:szCs w:val="28"/>
              </w:rPr>
              <w:t xml:space="preserve">Team Member                            </w:t>
            </w:r>
            <w:r w:rsidR="00305490" w:rsidRPr="00305490">
              <w:rPr>
                <w:rFonts w:cstheme="minorHAnsi"/>
                <w:color w:val="64B2C1" w:themeColor="background2"/>
                <w:sz w:val="28"/>
                <w:szCs w:val="28"/>
              </w:rPr>
              <w:t xml:space="preserve"> </w:t>
            </w:r>
            <w:r w:rsidRPr="00305490">
              <w:rPr>
                <w:rFonts w:cstheme="minorHAnsi"/>
                <w:color w:val="64B2C1" w:themeColor="background2"/>
                <w:sz w:val="28"/>
                <w:szCs w:val="28"/>
              </w:rPr>
              <w:t>GitHub Username</w:t>
            </w:r>
          </w:p>
          <w:p w14:paraId="2A085DB4" w14:textId="6563ED6C" w:rsidR="00660772" w:rsidRDefault="00660772" w:rsidP="009F6539">
            <w:pPr>
              <w:pStyle w:val="ListNumber"/>
              <w:numPr>
                <w:ilvl w:val="0"/>
                <w:numId w:val="0"/>
              </w:numPr>
              <w:ind w:left="-3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305490">
              <w:rPr>
                <w:rFonts w:cstheme="minorHAnsi"/>
                <w:color w:val="000000" w:themeColor="text1"/>
                <w:sz w:val="28"/>
                <w:szCs w:val="28"/>
              </w:rPr>
              <w:t>Savitoj Kaur Thind</w:t>
            </w:r>
            <w:r w:rsidR="00CD60CF" w:rsidRPr="00305490">
              <w:rPr>
                <w:rFonts w:cstheme="minorHAnsi"/>
                <w:color w:val="000000" w:themeColor="text1"/>
                <w:sz w:val="28"/>
                <w:szCs w:val="28"/>
              </w:rPr>
              <w:t xml:space="preserve">                       </w:t>
            </w:r>
            <w:r w:rsidR="00B071E0" w:rsidRPr="00305490">
              <w:rPr>
                <w:rFonts w:cstheme="minorHAnsi"/>
                <w:color w:val="000000" w:themeColor="text1"/>
                <w:sz w:val="28"/>
                <w:szCs w:val="28"/>
              </w:rPr>
              <w:t xml:space="preserve">  savitojkaur</w:t>
            </w:r>
          </w:p>
          <w:p w14:paraId="5942F5DE" w14:textId="0C1ED9AB" w:rsidR="00436A89" w:rsidRDefault="00436A89" w:rsidP="00436A89">
            <w:pPr>
              <w:pStyle w:val="ListNumber"/>
              <w:numPr>
                <w:ilvl w:val="0"/>
                <w:numId w:val="0"/>
              </w:numPr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14:paraId="2341711E" w14:textId="209D4B5D" w:rsidR="00436A89" w:rsidRDefault="00436A89" w:rsidP="00436A89">
            <w:pPr>
              <w:pStyle w:val="ListNumber"/>
              <w:numPr>
                <w:ilvl w:val="0"/>
                <w:numId w:val="0"/>
              </w:numPr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14:paraId="3CA3F1E9" w14:textId="77777777" w:rsidR="00436A89" w:rsidRPr="00305490" w:rsidRDefault="00436A89" w:rsidP="00436A89">
            <w:pPr>
              <w:pStyle w:val="ListNumber"/>
              <w:numPr>
                <w:ilvl w:val="0"/>
                <w:numId w:val="0"/>
              </w:numPr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14:paraId="6BB9FE62" w14:textId="534D53BF" w:rsidR="00657A94" w:rsidRPr="00305490" w:rsidRDefault="00657A94" w:rsidP="0012492E">
            <w:pPr>
              <w:pStyle w:val="ListNumber"/>
              <w:numPr>
                <w:ilvl w:val="0"/>
                <w:numId w:val="0"/>
              </w:numPr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DE59BC" w14:paraId="24D1CEDC" w14:textId="77777777" w:rsidTr="5A175600">
        <w:trPr>
          <w:trHeight w:val="297"/>
        </w:trPr>
        <w:tc>
          <w:tcPr>
            <w:tcW w:w="450" w:type="dxa"/>
          </w:tcPr>
          <w:p w14:paraId="674ABB00" w14:textId="478EB68C" w:rsidR="00DE59BC" w:rsidRDefault="00DE59BC" w:rsidP="00784AB5">
            <w:pPr>
              <w:pStyle w:val="Checkbox"/>
            </w:pPr>
            <w:r>
              <w:rPr>
                <w:noProof/>
              </w:rPr>
              <w:drawing>
                <wp:inline distT="0" distB="0" distL="0" distR="0" wp14:anchorId="48FDECDB" wp14:editId="0B765622">
                  <wp:extent cx="139700" cy="97155"/>
                  <wp:effectExtent l="0" t="0" r="0" b="0"/>
                  <wp:docPr id="3" name="Picture 3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0" w:type="dxa"/>
          </w:tcPr>
          <w:p w14:paraId="38F4DD12" w14:textId="77777777" w:rsidR="00DE59BC" w:rsidRPr="00657A94" w:rsidRDefault="00DE59BC" w:rsidP="00517673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06D9220" w14:textId="568B8D85" w:rsidR="004927C7" w:rsidRDefault="004927C7" w:rsidP="004927C7"/>
    <w:p w14:paraId="42C1147D" w14:textId="610A5B78" w:rsidR="004927C7" w:rsidRPr="004927C7" w:rsidRDefault="004927C7" w:rsidP="004927C7">
      <w:r>
        <w:rPr>
          <w:noProof/>
        </w:rPr>
        <mc:AlternateContent>
          <mc:Choice Requires="wps">
            <w:drawing>
              <wp:inline distT="0" distB="0" distL="0" distR="0" wp14:anchorId="5547B7DD" wp14:editId="0E543F94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47C7A5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R26QEAAMQDAAAOAAAAZHJzL2Uyb0RvYy54bWysU9uO0zAQfUfiHyy/06SlhSVqulrtahHS&#10;AisWPmDqOI2F4zFjt2n5esZOW7rwhnix5pYzZ85Mltf73oqdpmDQ1XI6KaXQTmFj3KaW377ev7qS&#10;IkRwDVh0upYHHeT16uWL5eArPcMObaNJMIgL1eBr2cXoq6IIqtM9hAl67TjZIvUQ2aVN0RAMjN7b&#10;YlaWb4o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530/k83V12&#10;5o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M5yR2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9A5878D" wp14:editId="2488BA1C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16702A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jWxwQ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2287CA61" w14:textId="77777777" w:rsidTr="0012492E">
        <w:trPr>
          <w:trHeight w:val="68"/>
        </w:trPr>
        <w:sdt>
          <w:sdtPr>
            <w:rPr>
              <w:sz w:val="22"/>
            </w:rPr>
            <w:id w:val="-13184919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9A1253C" w14:textId="77777777" w:rsidR="00A67285" w:rsidRPr="00DE59BC" w:rsidRDefault="00A67285" w:rsidP="00A67285">
                <w:pPr>
                  <w:pStyle w:val="Checkbox"/>
                  <w:rPr>
                    <w:sz w:val="22"/>
                  </w:rPr>
                </w:pPr>
                <w:r w:rsidRPr="00DE59BC">
                  <w:rPr>
                    <w:rFonts w:ascii="Segoe UI Symbol" w:hAnsi="Segoe UI Symbol" w:cs="Segoe UI Symbol"/>
                    <w:sz w:val="22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1E469E" w14:textId="6F05D795" w:rsidR="00A67285" w:rsidRPr="00872AE2" w:rsidRDefault="00A67285" w:rsidP="00872AE2">
            <w:pPr>
              <w:spacing w:before="0" w:after="0" w:line="24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CA" w:eastAsia="en-CA"/>
              </w:rPr>
            </w:pPr>
          </w:p>
        </w:tc>
      </w:tr>
    </w:tbl>
    <w:p w14:paraId="34ACE858" w14:textId="77777777" w:rsidR="00685B4E" w:rsidRPr="00AD1984" w:rsidRDefault="00685B4E" w:rsidP="00DD60C1">
      <w:pPr>
        <w:rPr>
          <w:sz w:val="28"/>
          <w:szCs w:val="28"/>
        </w:rPr>
      </w:pPr>
    </w:p>
    <w:sectPr w:rsidR="00685B4E" w:rsidRPr="00AD1984" w:rsidSect="00A6728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D2C82" w14:textId="77777777" w:rsidR="00604D81" w:rsidRDefault="00604D81" w:rsidP="005A20E2">
      <w:pPr>
        <w:spacing w:after="0"/>
      </w:pPr>
      <w:r>
        <w:separator/>
      </w:r>
    </w:p>
    <w:p w14:paraId="52B15629" w14:textId="77777777" w:rsidR="00604D81" w:rsidRDefault="00604D81"/>
    <w:p w14:paraId="7843420D" w14:textId="77777777" w:rsidR="00604D81" w:rsidRDefault="00604D81" w:rsidP="009B4773"/>
    <w:p w14:paraId="4749E0C9" w14:textId="77777777" w:rsidR="00604D81" w:rsidRDefault="00604D81" w:rsidP="00513832"/>
  </w:endnote>
  <w:endnote w:type="continuationSeparator" w:id="0">
    <w:p w14:paraId="0011698B" w14:textId="77777777" w:rsidR="00604D81" w:rsidRDefault="00604D81" w:rsidP="005A20E2">
      <w:pPr>
        <w:spacing w:after="0"/>
      </w:pPr>
      <w:r>
        <w:continuationSeparator/>
      </w:r>
    </w:p>
    <w:p w14:paraId="370AAD46" w14:textId="77777777" w:rsidR="00604D81" w:rsidRDefault="00604D81"/>
    <w:p w14:paraId="2FA61D9D" w14:textId="77777777" w:rsidR="00604D81" w:rsidRDefault="00604D81" w:rsidP="009B4773"/>
    <w:p w14:paraId="12CAE695" w14:textId="77777777" w:rsidR="00604D81" w:rsidRDefault="00604D81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4379D4" w14:textId="77777777" w:rsidR="00701A6B" w:rsidRPr="003639D2" w:rsidRDefault="00701A6B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C01ABF" w14:textId="77777777" w:rsidR="00701A6B" w:rsidRPr="00F8411A" w:rsidRDefault="00701A6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978BC" w14:textId="77777777" w:rsidR="00604D81" w:rsidRDefault="00604D81" w:rsidP="005A20E2">
      <w:pPr>
        <w:spacing w:after="0"/>
      </w:pPr>
      <w:r>
        <w:separator/>
      </w:r>
    </w:p>
    <w:p w14:paraId="75799405" w14:textId="77777777" w:rsidR="00604D81" w:rsidRDefault="00604D81"/>
    <w:p w14:paraId="543067D8" w14:textId="77777777" w:rsidR="00604D81" w:rsidRDefault="00604D81" w:rsidP="009B4773"/>
    <w:p w14:paraId="600CB630" w14:textId="77777777" w:rsidR="00604D81" w:rsidRDefault="00604D81" w:rsidP="00513832"/>
  </w:footnote>
  <w:footnote w:type="continuationSeparator" w:id="0">
    <w:p w14:paraId="0493555A" w14:textId="77777777" w:rsidR="00604D81" w:rsidRDefault="00604D81" w:rsidP="005A20E2">
      <w:pPr>
        <w:spacing w:after="0"/>
      </w:pPr>
      <w:r>
        <w:continuationSeparator/>
      </w:r>
    </w:p>
    <w:p w14:paraId="233E173E" w14:textId="77777777" w:rsidR="00604D81" w:rsidRDefault="00604D81"/>
    <w:p w14:paraId="200E6C2F" w14:textId="77777777" w:rsidR="00604D81" w:rsidRDefault="00604D81" w:rsidP="009B4773"/>
    <w:p w14:paraId="64590590" w14:textId="77777777" w:rsidR="00604D81" w:rsidRDefault="00604D81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482CC" w14:textId="27721F83" w:rsidR="00701A6B" w:rsidRPr="003639D2" w:rsidRDefault="00604D81" w:rsidP="00952EA9">
    <w:pPr>
      <w:pStyle w:val="Header1"/>
      <w:jc w:val="center"/>
    </w:pPr>
    <w:sdt>
      <w:sdtPr>
        <w:alias w:val="Title"/>
        <w:tag w:val=""/>
        <w:id w:val="-611985797"/>
        <w:placeholder>
          <w:docPart w:val="4F4996EE89124DD7BFE01CB4FE1EDB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701A6B">
          <w:t>PROPOSAL</w:t>
        </w:r>
      </w:sdtContent>
    </w:sdt>
  </w:p>
  <w:p w14:paraId="658AACB1" w14:textId="3C3E9275" w:rsidR="00701A6B" w:rsidRPr="005854DB" w:rsidRDefault="00604D81" w:rsidP="00952EA9">
    <w:pPr>
      <w:pStyle w:val="Header"/>
      <w:jc w:val="center"/>
    </w:pPr>
    <w:sdt>
      <w:sdtPr>
        <w:rPr>
          <w:sz w:val="26"/>
          <w:szCs w:val="26"/>
        </w:r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12492E">
          <w:rPr>
            <w:sz w:val="26"/>
            <w:szCs w:val="26"/>
          </w:rPr>
          <w:t>To-Do List Application</w:t>
        </w:r>
      </w:sdtContent>
    </w:sdt>
    <w:r w:rsidR="00701A6B" w:rsidRPr="003D6AFD">
      <w:t xml:space="preserve"> </w:t>
    </w:r>
    <w:r w:rsidR="00701A6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9F15E7B" wp14:editId="6BC2920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109454" w14:textId="77777777" w:rsidR="00701A6B" w:rsidRDefault="00701A6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F15E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left:0;text-align:left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3109454" w14:textId="77777777" w:rsidR="00701A6B" w:rsidRDefault="00701A6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6464C" w14:textId="77777777" w:rsidR="00701A6B" w:rsidRDefault="00701A6B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22695F0E" wp14:editId="3F705242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41518"/>
    <w:multiLevelType w:val="hybridMultilevel"/>
    <w:tmpl w:val="7046C378"/>
    <w:lvl w:ilvl="0" w:tplc="4686E8A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55803"/>
    <w:multiLevelType w:val="hybridMultilevel"/>
    <w:tmpl w:val="D2C21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A717D"/>
    <w:multiLevelType w:val="multilevel"/>
    <w:tmpl w:val="47FC0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C1828"/>
    <w:multiLevelType w:val="hybridMultilevel"/>
    <w:tmpl w:val="00E80A22"/>
    <w:lvl w:ilvl="0" w:tplc="67EAD34A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 w:tplc="3A120C9A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 w:tplc="C7046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02D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D6319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E403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6A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58A93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A6CF5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76FEF"/>
    <w:multiLevelType w:val="hybridMultilevel"/>
    <w:tmpl w:val="32CE5E5A"/>
    <w:lvl w:ilvl="0" w:tplc="E5F819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9"/>
  </w:num>
  <w:num w:numId="7">
    <w:abstractNumId w:val="0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7"/>
  </w:num>
  <w:num w:numId="11">
    <w:abstractNumId w:val="10"/>
  </w:num>
  <w:num w:numId="12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04"/>
    <w:rsid w:val="0000092E"/>
    <w:rsid w:val="00012A83"/>
    <w:rsid w:val="00017C3C"/>
    <w:rsid w:val="00021F2E"/>
    <w:rsid w:val="00026EAE"/>
    <w:rsid w:val="0003123C"/>
    <w:rsid w:val="00032A10"/>
    <w:rsid w:val="00037992"/>
    <w:rsid w:val="00043FFE"/>
    <w:rsid w:val="00044074"/>
    <w:rsid w:val="0004430C"/>
    <w:rsid w:val="000561A9"/>
    <w:rsid w:val="00066DE2"/>
    <w:rsid w:val="00075A5C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1EB"/>
    <w:rsid w:val="000E0979"/>
    <w:rsid w:val="000E1544"/>
    <w:rsid w:val="000F47C0"/>
    <w:rsid w:val="001155CE"/>
    <w:rsid w:val="001225D9"/>
    <w:rsid w:val="0012403E"/>
    <w:rsid w:val="00124370"/>
    <w:rsid w:val="0012492E"/>
    <w:rsid w:val="00160392"/>
    <w:rsid w:val="00164319"/>
    <w:rsid w:val="00171DB8"/>
    <w:rsid w:val="001A5429"/>
    <w:rsid w:val="001D1C22"/>
    <w:rsid w:val="001E11F1"/>
    <w:rsid w:val="001E1E58"/>
    <w:rsid w:val="00206719"/>
    <w:rsid w:val="00207A17"/>
    <w:rsid w:val="00221319"/>
    <w:rsid w:val="00227A30"/>
    <w:rsid w:val="00240312"/>
    <w:rsid w:val="002432C2"/>
    <w:rsid w:val="00247B17"/>
    <w:rsid w:val="00252E4A"/>
    <w:rsid w:val="00254D6C"/>
    <w:rsid w:val="002642A8"/>
    <w:rsid w:val="002955AB"/>
    <w:rsid w:val="002A137B"/>
    <w:rsid w:val="002C4593"/>
    <w:rsid w:val="00305490"/>
    <w:rsid w:val="0031130D"/>
    <w:rsid w:val="00312026"/>
    <w:rsid w:val="00314A6F"/>
    <w:rsid w:val="00331FC8"/>
    <w:rsid w:val="00334394"/>
    <w:rsid w:val="00347AF5"/>
    <w:rsid w:val="00352441"/>
    <w:rsid w:val="0035271B"/>
    <w:rsid w:val="00360F98"/>
    <w:rsid w:val="00362478"/>
    <w:rsid w:val="003639D2"/>
    <w:rsid w:val="00374421"/>
    <w:rsid w:val="0038316A"/>
    <w:rsid w:val="00396BA9"/>
    <w:rsid w:val="003A1203"/>
    <w:rsid w:val="003B0727"/>
    <w:rsid w:val="003B5758"/>
    <w:rsid w:val="003C01B2"/>
    <w:rsid w:val="003D59A7"/>
    <w:rsid w:val="003D6AFD"/>
    <w:rsid w:val="003E78A7"/>
    <w:rsid w:val="003F0714"/>
    <w:rsid w:val="003F13B0"/>
    <w:rsid w:val="003F5F4A"/>
    <w:rsid w:val="003F6D54"/>
    <w:rsid w:val="00403423"/>
    <w:rsid w:val="0041650B"/>
    <w:rsid w:val="004262DD"/>
    <w:rsid w:val="0042646F"/>
    <w:rsid w:val="00432E23"/>
    <w:rsid w:val="00435096"/>
    <w:rsid w:val="00436A89"/>
    <w:rsid w:val="004411FB"/>
    <w:rsid w:val="00443212"/>
    <w:rsid w:val="004578A0"/>
    <w:rsid w:val="004927C7"/>
    <w:rsid w:val="00493EC0"/>
    <w:rsid w:val="00495909"/>
    <w:rsid w:val="004A3F5F"/>
    <w:rsid w:val="004B2ADE"/>
    <w:rsid w:val="004B5251"/>
    <w:rsid w:val="004C0453"/>
    <w:rsid w:val="004C432D"/>
    <w:rsid w:val="004C7B3E"/>
    <w:rsid w:val="004E0840"/>
    <w:rsid w:val="00513832"/>
    <w:rsid w:val="00517673"/>
    <w:rsid w:val="00524D93"/>
    <w:rsid w:val="00526C37"/>
    <w:rsid w:val="00533047"/>
    <w:rsid w:val="00567626"/>
    <w:rsid w:val="00577B45"/>
    <w:rsid w:val="005854DB"/>
    <w:rsid w:val="005919AF"/>
    <w:rsid w:val="005A20E2"/>
    <w:rsid w:val="005A3886"/>
    <w:rsid w:val="005B6A1A"/>
    <w:rsid w:val="005C12E6"/>
    <w:rsid w:val="005C7E0C"/>
    <w:rsid w:val="005D2146"/>
    <w:rsid w:val="005E0692"/>
    <w:rsid w:val="005F6388"/>
    <w:rsid w:val="00604D81"/>
    <w:rsid w:val="00621912"/>
    <w:rsid w:val="00625687"/>
    <w:rsid w:val="006329E1"/>
    <w:rsid w:val="00633E73"/>
    <w:rsid w:val="00655308"/>
    <w:rsid w:val="00657A94"/>
    <w:rsid w:val="00660772"/>
    <w:rsid w:val="00664450"/>
    <w:rsid w:val="00685B4E"/>
    <w:rsid w:val="006936EB"/>
    <w:rsid w:val="006B048A"/>
    <w:rsid w:val="006B2383"/>
    <w:rsid w:val="006B2AB2"/>
    <w:rsid w:val="006C4D5C"/>
    <w:rsid w:val="006C5D04"/>
    <w:rsid w:val="006D0144"/>
    <w:rsid w:val="006E3FC8"/>
    <w:rsid w:val="006F38DB"/>
    <w:rsid w:val="00701A6B"/>
    <w:rsid w:val="007157EF"/>
    <w:rsid w:val="0073670F"/>
    <w:rsid w:val="00736F48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C6273"/>
    <w:rsid w:val="007D1737"/>
    <w:rsid w:val="007D40E3"/>
    <w:rsid w:val="007D5767"/>
    <w:rsid w:val="007F1700"/>
    <w:rsid w:val="007F793B"/>
    <w:rsid w:val="008065A8"/>
    <w:rsid w:val="00813EC8"/>
    <w:rsid w:val="00817F8C"/>
    <w:rsid w:val="0082491D"/>
    <w:rsid w:val="0083428B"/>
    <w:rsid w:val="00872AE2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52EA9"/>
    <w:rsid w:val="00974BF8"/>
    <w:rsid w:val="00981C3F"/>
    <w:rsid w:val="009A3B33"/>
    <w:rsid w:val="009A45A0"/>
    <w:rsid w:val="009B35B5"/>
    <w:rsid w:val="009B3A56"/>
    <w:rsid w:val="009B4773"/>
    <w:rsid w:val="009D2556"/>
    <w:rsid w:val="009D4556"/>
    <w:rsid w:val="009F6539"/>
    <w:rsid w:val="00A3201B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B5990"/>
    <w:rsid w:val="00AC3653"/>
    <w:rsid w:val="00AD1984"/>
    <w:rsid w:val="00AD7661"/>
    <w:rsid w:val="00AE0241"/>
    <w:rsid w:val="00AE5008"/>
    <w:rsid w:val="00B071E0"/>
    <w:rsid w:val="00B12D81"/>
    <w:rsid w:val="00B26302"/>
    <w:rsid w:val="00B305FF"/>
    <w:rsid w:val="00B37B3B"/>
    <w:rsid w:val="00B44C47"/>
    <w:rsid w:val="00B463E3"/>
    <w:rsid w:val="00B57756"/>
    <w:rsid w:val="00B57F4F"/>
    <w:rsid w:val="00B7636D"/>
    <w:rsid w:val="00B80CF1"/>
    <w:rsid w:val="00BA2699"/>
    <w:rsid w:val="00BA2A38"/>
    <w:rsid w:val="00BA31C4"/>
    <w:rsid w:val="00BB02E6"/>
    <w:rsid w:val="00BC06D4"/>
    <w:rsid w:val="00BD0C60"/>
    <w:rsid w:val="00BE126F"/>
    <w:rsid w:val="00BE303E"/>
    <w:rsid w:val="00BE7144"/>
    <w:rsid w:val="00C17BCF"/>
    <w:rsid w:val="00C3246A"/>
    <w:rsid w:val="00C37E19"/>
    <w:rsid w:val="00C65564"/>
    <w:rsid w:val="00CA61D8"/>
    <w:rsid w:val="00CB4544"/>
    <w:rsid w:val="00CD1D98"/>
    <w:rsid w:val="00CD31A3"/>
    <w:rsid w:val="00CD60CF"/>
    <w:rsid w:val="00CD7E87"/>
    <w:rsid w:val="00CF1267"/>
    <w:rsid w:val="00D13200"/>
    <w:rsid w:val="00D26769"/>
    <w:rsid w:val="00D27AF8"/>
    <w:rsid w:val="00D30E52"/>
    <w:rsid w:val="00D64A94"/>
    <w:rsid w:val="00D6543F"/>
    <w:rsid w:val="00D65B90"/>
    <w:rsid w:val="00D74E0C"/>
    <w:rsid w:val="00D8068C"/>
    <w:rsid w:val="00D924BB"/>
    <w:rsid w:val="00D94688"/>
    <w:rsid w:val="00D95B77"/>
    <w:rsid w:val="00DA2D18"/>
    <w:rsid w:val="00DB5A2E"/>
    <w:rsid w:val="00DC0528"/>
    <w:rsid w:val="00DC1104"/>
    <w:rsid w:val="00DC7466"/>
    <w:rsid w:val="00DC7E1C"/>
    <w:rsid w:val="00DD60C1"/>
    <w:rsid w:val="00DE59BC"/>
    <w:rsid w:val="00DE65A2"/>
    <w:rsid w:val="00DF2DCC"/>
    <w:rsid w:val="00E01D0E"/>
    <w:rsid w:val="00E02238"/>
    <w:rsid w:val="00E16215"/>
    <w:rsid w:val="00E31650"/>
    <w:rsid w:val="00E35169"/>
    <w:rsid w:val="00E406F9"/>
    <w:rsid w:val="00E53724"/>
    <w:rsid w:val="00E552C8"/>
    <w:rsid w:val="00E61AAC"/>
    <w:rsid w:val="00E75006"/>
    <w:rsid w:val="00E84350"/>
    <w:rsid w:val="00E85863"/>
    <w:rsid w:val="00E91AE4"/>
    <w:rsid w:val="00EA431D"/>
    <w:rsid w:val="00EC0273"/>
    <w:rsid w:val="00EC4BCD"/>
    <w:rsid w:val="00F217D3"/>
    <w:rsid w:val="00F33F5E"/>
    <w:rsid w:val="00F35DC9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  <w:rsid w:val="074FCEA2"/>
    <w:rsid w:val="5A17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4C5F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paragraph" w:styleId="NormalWeb">
    <w:name w:val="Normal (Web)"/>
    <w:basedOn w:val="Normal"/>
    <w:uiPriority w:val="99"/>
    <w:semiHidden/>
    <w:unhideWhenUsed/>
    <w:rsid w:val="004E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A38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201B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38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savitojkaur/To-doList-app-.git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vit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F4996EE89124DD7BFE01CB4FE1EDB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141E3-0D66-4FE8-A38A-E1BB6AB034B7}"/>
      </w:docPartPr>
      <w:docPartBody>
        <w:p w:rsidR="004F4FAF" w:rsidRDefault="007F1700">
          <w:pPr>
            <w:pStyle w:val="4F4996EE89124DD7BFE01CB4FE1EDB27"/>
          </w:pPr>
          <w:r w:rsidRPr="00207A17">
            <w:t>Let the local or regional press know you are opening and when.</w:t>
          </w:r>
        </w:p>
      </w:docPartBody>
    </w:docPart>
    <w:docPart>
      <w:docPartPr>
        <w:name w:val="D378C1C74BD346239ECC7B0F54AC2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18460-2F7B-4A97-A42E-8248F8F3DB9C}"/>
      </w:docPartPr>
      <w:docPartBody>
        <w:p w:rsidR="005322D4" w:rsidRDefault="007D1737" w:rsidP="007D1737">
          <w:pPr>
            <w:pStyle w:val="D378C1C74BD346239ECC7B0F54AC2041"/>
          </w:pPr>
          <w:r w:rsidRPr="003639D2">
            <w:t>OFFICE-BASED AGENCY</w:t>
          </w:r>
        </w:p>
      </w:docPartBody>
    </w:docPart>
    <w:docPart>
      <w:docPartPr>
        <w:name w:val="CA1EDFDBEA4E49ABA4CFE78F62C6F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B548C-777B-4958-B617-3B013B99F55F}"/>
      </w:docPartPr>
      <w:docPartBody>
        <w:p w:rsidR="005322D4" w:rsidRDefault="007D1737" w:rsidP="007D1737">
          <w:pPr>
            <w:pStyle w:val="CA1EDFDBEA4E49ABA4CFE78F62C6FA63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FAF"/>
    <w:rsid w:val="001924CA"/>
    <w:rsid w:val="004A52BB"/>
    <w:rsid w:val="004F4FAF"/>
    <w:rsid w:val="005322D4"/>
    <w:rsid w:val="0060549A"/>
    <w:rsid w:val="007D1737"/>
    <w:rsid w:val="007F1700"/>
    <w:rsid w:val="00D5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4996EE89124DD7BFE01CB4FE1EDB27">
    <w:name w:val="4F4996EE89124DD7BFE01CB4FE1EDB27"/>
  </w:style>
  <w:style w:type="paragraph" w:customStyle="1" w:styleId="D378C1C74BD346239ECC7B0F54AC2041">
    <w:name w:val="D378C1C74BD346239ECC7B0F54AC2041"/>
    <w:rsid w:val="007D1737"/>
  </w:style>
  <w:style w:type="paragraph" w:customStyle="1" w:styleId="CA1EDFDBEA4E49ABA4CFE78F62C6FA63">
    <w:name w:val="CA1EDFDBEA4E49ABA4CFE78F62C6FA63"/>
    <w:rsid w:val="007D17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4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/>
  <dc:creator/>
  <cp:keywords/>
  <dc:description/>
  <cp:lastModifiedBy/>
  <cp:revision>1</cp:revision>
  <dcterms:created xsi:type="dcterms:W3CDTF">2021-02-05T09:46:00Z</dcterms:created>
  <dcterms:modified xsi:type="dcterms:W3CDTF">2021-02-05T22:57:00Z</dcterms:modified>
  <cp:contentStatus>To-Do List Application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